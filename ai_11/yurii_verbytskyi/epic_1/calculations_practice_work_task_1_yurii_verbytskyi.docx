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5E143" w14:textId="1058D8AF" w:rsidR="0041299D" w:rsidRDefault="00A364C0">
      <w:pPr>
        <w:rPr>
          <w:lang w:val="en-US"/>
        </w:rPr>
      </w:pPr>
      <w:r>
        <w:rPr>
          <w:noProof/>
        </w:rPr>
        <w:drawing>
          <wp:inline distT="0" distB="0" distL="0" distR="0" wp14:anchorId="45E1EB63" wp14:editId="4DC6F280">
            <wp:extent cx="2942590" cy="4022664"/>
            <wp:effectExtent l="0" t="0" r="0" b="0"/>
            <wp:docPr id="1964020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03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8356" cy="40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D7709" wp14:editId="033A25DD">
            <wp:extent cx="3070860" cy="4022987"/>
            <wp:effectExtent l="0" t="0" r="0" b="0"/>
            <wp:docPr id="1559637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37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9700" cy="404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091F" w14:textId="403726D8" w:rsidR="00A364C0" w:rsidRPr="00A364C0" w:rsidRDefault="00A364C0">
      <w:pPr>
        <w:rPr>
          <w:lang w:val="en-US"/>
        </w:rPr>
      </w:pPr>
    </w:p>
    <w:sectPr w:rsidR="00A364C0" w:rsidRPr="00A364C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C0"/>
    <w:rsid w:val="0041299D"/>
    <w:rsid w:val="006B5B5F"/>
    <w:rsid w:val="007153E1"/>
    <w:rsid w:val="00A364C0"/>
    <w:rsid w:val="00FA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D7C3A"/>
  <w15:chartTrackingRefBased/>
  <w15:docId w15:val="{96B7E997-7A83-4EEF-8ACF-A59F207F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calculations_practice_work_task_1_yurii_verbytskyi</Template>
  <TotalTime>2</TotalTime>
  <Pages>1</Pages>
  <Words>2</Words>
  <Characters>2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Kongol .</dc:creator>
  <cp:keywords/>
  <dc:description/>
  <cp:lastModifiedBy>Kongol .</cp:lastModifiedBy>
  <cp:revision>2</cp:revision>
  <dcterms:created xsi:type="dcterms:W3CDTF">2024-10-09T15:36:00Z</dcterms:created>
  <dcterms:modified xsi:type="dcterms:W3CDTF">2024-10-09T15:36:00Z</dcterms:modified>
</cp:coreProperties>
</file>